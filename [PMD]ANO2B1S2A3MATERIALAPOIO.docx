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C11BB3" w14:textId="0B35553E" w:rsidR="00E227A8" w:rsidRPr="00454835" w:rsidRDefault="005A154B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>
        <w:rPr>
          <w:rFonts w:ascii="Poppins" w:hAnsi="Poppins" w:cs="Poppins"/>
          <w:bCs/>
          <w:szCs w:val="32"/>
        </w:rPr>
        <w:t>Material de apoio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25ADE8E4" w14:textId="69B5EB89" w:rsidR="00130EB7" w:rsidRPr="00130EB7" w:rsidRDefault="00130EB7" w:rsidP="00130EB7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65650FF6" w14:textId="5D3329E4" w:rsidR="0060776C" w:rsidRDefault="00652695" w:rsidP="00681952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5727AB">
        <w:rPr>
          <w:rFonts w:ascii="Poppins" w:hAnsi="Poppins" w:cs="Poppins"/>
          <w:bCs/>
          <w:noProof/>
          <w:szCs w:val="32"/>
        </w:rPr>
        <w:drawing>
          <wp:inline distT="0" distB="0" distL="0" distR="0" wp14:anchorId="0EDAF775" wp14:editId="0E6A5F05">
            <wp:extent cx="5947654" cy="2169795"/>
            <wp:effectExtent l="0" t="0" r="0" b="1905"/>
            <wp:docPr id="235612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1216" name="Imagem 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016"/>
                    <a:stretch/>
                  </pic:blipFill>
                  <pic:spPr bwMode="auto">
                    <a:xfrm>
                      <a:off x="0" y="0"/>
                      <a:ext cx="5966737" cy="2176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CA536" w14:textId="77777777" w:rsidR="00681952" w:rsidRPr="00814E58" w:rsidRDefault="00681952" w:rsidP="00681952">
      <w:pPr>
        <w:rPr>
          <w:rFonts w:ascii="Poppins Light" w:hAnsi="Poppins Light" w:cs="Poppins Light"/>
          <w:sz w:val="22"/>
          <w:szCs w:val="22"/>
          <w:u w:val="single"/>
        </w:rPr>
      </w:pPr>
    </w:p>
    <w:p w14:paraId="775F50F2" w14:textId="48083B27" w:rsidR="00653EC5" w:rsidRPr="00562ECE" w:rsidRDefault="00653EC5" w:rsidP="001014D5">
      <w:pPr>
        <w:spacing w:before="100" w:beforeAutospacing="1" w:after="100" w:afterAutospacing="1"/>
        <w:jc w:val="both"/>
        <w:rPr>
          <w:rFonts w:ascii="Poppins Light" w:hAnsi="Poppins Light" w:cs="Poppins Light"/>
          <w:b/>
          <w:bCs/>
        </w:rPr>
      </w:pPr>
    </w:p>
    <w:sectPr w:rsidR="00653EC5" w:rsidRPr="00562ECE" w:rsidSect="00112692">
      <w:headerReference w:type="default" r:id="rId11"/>
      <w:footerReference w:type="even" r:id="rId12"/>
      <w:footerReference w:type="default" r:id="rId13"/>
      <w:pgSz w:w="11907" w:h="16840" w:code="9"/>
      <w:pgMar w:top="1134" w:right="992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973DC2" w14:textId="77777777" w:rsidR="003D0CE9" w:rsidRDefault="003D0CE9">
      <w:r>
        <w:separator/>
      </w:r>
    </w:p>
  </w:endnote>
  <w:endnote w:type="continuationSeparator" w:id="0">
    <w:p w14:paraId="359C50AB" w14:textId="77777777" w:rsidR="003D0CE9" w:rsidRDefault="003D0CE9">
      <w:r>
        <w:continuationSeparator/>
      </w:r>
    </w:p>
  </w:endnote>
  <w:endnote w:type="continuationNotice" w:id="1">
    <w:p w14:paraId="59EA16B2" w14:textId="77777777" w:rsidR="003D0CE9" w:rsidRDefault="003D0C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50F99ADF" w:rsidR="6B43526E" w:rsidRDefault="00987B88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[</w:t>
            </w:r>
            <w:r w:rsidRPr="00987B88">
              <w:rPr>
                <w:rFonts w:ascii="Poppins" w:hAnsi="Poppins" w:cs="Poppins"/>
                <w:sz w:val="20"/>
                <w:szCs w:val="20"/>
              </w:rPr>
              <w:t>PMD] ANO2B1S</w:t>
            </w:r>
            <w:r w:rsidR="00830CCE">
              <w:rPr>
                <w:rFonts w:ascii="Poppins" w:hAnsi="Poppins" w:cs="Poppins"/>
                <w:sz w:val="20"/>
                <w:szCs w:val="20"/>
              </w:rPr>
              <w:t>2</w:t>
            </w:r>
            <w:r w:rsidRPr="00987B88">
              <w:rPr>
                <w:rFonts w:ascii="Poppins" w:hAnsi="Poppins" w:cs="Poppins"/>
                <w:sz w:val="20"/>
                <w:szCs w:val="20"/>
              </w:rPr>
              <w:t>A</w:t>
            </w:r>
            <w:r w:rsidR="00B60829">
              <w:rPr>
                <w:rFonts w:ascii="Poppins" w:hAnsi="Poppins" w:cs="Poppins"/>
                <w:sz w:val="20"/>
                <w:szCs w:val="20"/>
              </w:rPr>
              <w:t>3</w:t>
            </w:r>
          </w:p>
          <w:p w14:paraId="214D1726" w14:textId="1B223738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00A23" w14:textId="77777777" w:rsidR="003D0CE9" w:rsidRDefault="003D0CE9">
      <w:r>
        <w:separator/>
      </w:r>
    </w:p>
  </w:footnote>
  <w:footnote w:type="continuationSeparator" w:id="0">
    <w:p w14:paraId="4B24D6D3" w14:textId="77777777" w:rsidR="003D0CE9" w:rsidRDefault="003D0CE9">
      <w:r>
        <w:continuationSeparator/>
      </w:r>
    </w:p>
  </w:footnote>
  <w:footnote w:type="continuationNotice" w:id="1">
    <w:p w14:paraId="70185068" w14:textId="77777777" w:rsidR="003D0CE9" w:rsidRDefault="003D0C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582587430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B60FC"/>
    <w:multiLevelType w:val="hybridMultilevel"/>
    <w:tmpl w:val="E94A72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45E22"/>
    <w:multiLevelType w:val="hybridMultilevel"/>
    <w:tmpl w:val="C82CBA6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i w:val="0"/>
        <w:i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04F3F"/>
    <w:multiLevelType w:val="hybridMultilevel"/>
    <w:tmpl w:val="DA7A0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3B72B0"/>
    <w:multiLevelType w:val="hybridMultilevel"/>
    <w:tmpl w:val="B840E29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i w:val="0"/>
        <w:i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1840D5"/>
    <w:multiLevelType w:val="hybridMultilevel"/>
    <w:tmpl w:val="D6541704"/>
    <w:lvl w:ilvl="0" w:tplc="431262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9A3E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742D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084B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E46E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A263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529D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5029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0C00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067CBB"/>
    <w:multiLevelType w:val="hybridMultilevel"/>
    <w:tmpl w:val="EEA00C5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F944E5"/>
    <w:multiLevelType w:val="multilevel"/>
    <w:tmpl w:val="A6B85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B60EE7"/>
    <w:multiLevelType w:val="hybridMultilevel"/>
    <w:tmpl w:val="4CB63C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F66653"/>
    <w:multiLevelType w:val="hybridMultilevel"/>
    <w:tmpl w:val="29588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58294D"/>
    <w:multiLevelType w:val="hybridMultilevel"/>
    <w:tmpl w:val="5E5692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B0E"/>
    <w:multiLevelType w:val="hybridMultilevel"/>
    <w:tmpl w:val="44A044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872B8"/>
    <w:multiLevelType w:val="hybridMultilevel"/>
    <w:tmpl w:val="B57497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8A07D7"/>
    <w:multiLevelType w:val="hybridMultilevel"/>
    <w:tmpl w:val="F2DC67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6203C"/>
    <w:multiLevelType w:val="hybridMultilevel"/>
    <w:tmpl w:val="C40230EE"/>
    <w:lvl w:ilvl="0" w:tplc="8C5AF3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909A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26B6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CAB2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183F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2651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5A0B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7E1F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9E34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2C241F6"/>
    <w:multiLevelType w:val="hybridMultilevel"/>
    <w:tmpl w:val="89B68D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13152"/>
    <w:multiLevelType w:val="hybridMultilevel"/>
    <w:tmpl w:val="187EFA6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i w:val="0"/>
        <w:i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D3C3946"/>
    <w:multiLevelType w:val="hybridMultilevel"/>
    <w:tmpl w:val="CB16925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728627">
    <w:abstractNumId w:val="3"/>
  </w:num>
  <w:num w:numId="2" w16cid:durableId="1115713199">
    <w:abstractNumId w:val="4"/>
  </w:num>
  <w:num w:numId="3" w16cid:durableId="1821843517">
    <w:abstractNumId w:val="19"/>
  </w:num>
  <w:num w:numId="4" w16cid:durableId="1682665340">
    <w:abstractNumId w:val="5"/>
  </w:num>
  <w:num w:numId="5" w16cid:durableId="1796559631">
    <w:abstractNumId w:val="9"/>
  </w:num>
  <w:num w:numId="6" w16cid:durableId="2146308971">
    <w:abstractNumId w:val="1"/>
  </w:num>
  <w:num w:numId="7" w16cid:durableId="1832990252">
    <w:abstractNumId w:val="20"/>
  </w:num>
  <w:num w:numId="8" w16cid:durableId="751246396">
    <w:abstractNumId w:val="6"/>
  </w:num>
  <w:num w:numId="9" w16cid:durableId="1638947844">
    <w:abstractNumId w:val="18"/>
  </w:num>
  <w:num w:numId="10" w16cid:durableId="598608391">
    <w:abstractNumId w:val="8"/>
  </w:num>
  <w:num w:numId="11" w16cid:durableId="1672023488">
    <w:abstractNumId w:val="10"/>
  </w:num>
  <w:num w:numId="12" w16cid:durableId="1304853384">
    <w:abstractNumId w:val="17"/>
  </w:num>
  <w:num w:numId="13" w16cid:durableId="1998457652">
    <w:abstractNumId w:val="13"/>
  </w:num>
  <w:num w:numId="14" w16cid:durableId="1087772552">
    <w:abstractNumId w:val="14"/>
  </w:num>
  <w:num w:numId="15" w16cid:durableId="1682511969">
    <w:abstractNumId w:val="12"/>
  </w:num>
  <w:num w:numId="16" w16cid:durableId="1612974122">
    <w:abstractNumId w:val="15"/>
  </w:num>
  <w:num w:numId="17" w16cid:durableId="1557160672">
    <w:abstractNumId w:val="0"/>
  </w:num>
  <w:num w:numId="18" w16cid:durableId="1493763574">
    <w:abstractNumId w:val="11"/>
  </w:num>
  <w:num w:numId="19" w16cid:durableId="488518046">
    <w:abstractNumId w:val="16"/>
  </w:num>
  <w:num w:numId="20" w16cid:durableId="395664186">
    <w:abstractNumId w:val="2"/>
  </w:num>
  <w:num w:numId="21" w16cid:durableId="2067532091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01A8E"/>
    <w:rsid w:val="00007509"/>
    <w:rsid w:val="0002093B"/>
    <w:rsid w:val="000278D8"/>
    <w:rsid w:val="00033A0F"/>
    <w:rsid w:val="00093C5A"/>
    <w:rsid w:val="00094C94"/>
    <w:rsid w:val="000A4E65"/>
    <w:rsid w:val="000C6619"/>
    <w:rsid w:val="000E6B0B"/>
    <w:rsid w:val="000F7DE9"/>
    <w:rsid w:val="001014D5"/>
    <w:rsid w:val="001048EC"/>
    <w:rsid w:val="00112692"/>
    <w:rsid w:val="00124756"/>
    <w:rsid w:val="00130EB7"/>
    <w:rsid w:val="00160195"/>
    <w:rsid w:val="001A2D86"/>
    <w:rsid w:val="001A32C9"/>
    <w:rsid w:val="001C335A"/>
    <w:rsid w:val="001E15BD"/>
    <w:rsid w:val="001E7BC0"/>
    <w:rsid w:val="0022058F"/>
    <w:rsid w:val="002344C7"/>
    <w:rsid w:val="002372B1"/>
    <w:rsid w:val="00252F67"/>
    <w:rsid w:val="00256699"/>
    <w:rsid w:val="00256D8D"/>
    <w:rsid w:val="002632D3"/>
    <w:rsid w:val="00263537"/>
    <w:rsid w:val="00264B6B"/>
    <w:rsid w:val="002C6047"/>
    <w:rsid w:val="002C6EC9"/>
    <w:rsid w:val="002D1A6D"/>
    <w:rsid w:val="002D51E3"/>
    <w:rsid w:val="002E6314"/>
    <w:rsid w:val="003009B4"/>
    <w:rsid w:val="003031BD"/>
    <w:rsid w:val="00303809"/>
    <w:rsid w:val="003365AE"/>
    <w:rsid w:val="00367C72"/>
    <w:rsid w:val="003C032E"/>
    <w:rsid w:val="003D0CE9"/>
    <w:rsid w:val="003D71CA"/>
    <w:rsid w:val="00406FA8"/>
    <w:rsid w:val="0045158B"/>
    <w:rsid w:val="00454835"/>
    <w:rsid w:val="00464B32"/>
    <w:rsid w:val="00491C71"/>
    <w:rsid w:val="004B66A3"/>
    <w:rsid w:val="004C0A06"/>
    <w:rsid w:val="004E3512"/>
    <w:rsid w:val="004E713D"/>
    <w:rsid w:val="00514718"/>
    <w:rsid w:val="0054154B"/>
    <w:rsid w:val="0054587F"/>
    <w:rsid w:val="005517B2"/>
    <w:rsid w:val="00562ECE"/>
    <w:rsid w:val="00570858"/>
    <w:rsid w:val="00585F34"/>
    <w:rsid w:val="005A0262"/>
    <w:rsid w:val="005A154B"/>
    <w:rsid w:val="005A1C21"/>
    <w:rsid w:val="005A5A09"/>
    <w:rsid w:val="005B0400"/>
    <w:rsid w:val="005E4165"/>
    <w:rsid w:val="005F74BB"/>
    <w:rsid w:val="0060776C"/>
    <w:rsid w:val="0063273B"/>
    <w:rsid w:val="00641DC7"/>
    <w:rsid w:val="00647F4F"/>
    <w:rsid w:val="00652695"/>
    <w:rsid w:val="00653EC5"/>
    <w:rsid w:val="00661700"/>
    <w:rsid w:val="00676B29"/>
    <w:rsid w:val="00681952"/>
    <w:rsid w:val="006B3AE9"/>
    <w:rsid w:val="006C6F23"/>
    <w:rsid w:val="006F799D"/>
    <w:rsid w:val="007671B4"/>
    <w:rsid w:val="00773A8C"/>
    <w:rsid w:val="0078262D"/>
    <w:rsid w:val="00782FAF"/>
    <w:rsid w:val="007B6ABF"/>
    <w:rsid w:val="00814E58"/>
    <w:rsid w:val="00830CCE"/>
    <w:rsid w:val="0083474B"/>
    <w:rsid w:val="00841D59"/>
    <w:rsid w:val="00851368"/>
    <w:rsid w:val="008925A9"/>
    <w:rsid w:val="008B4C24"/>
    <w:rsid w:val="008C6B77"/>
    <w:rsid w:val="008D3996"/>
    <w:rsid w:val="008F775A"/>
    <w:rsid w:val="0092769D"/>
    <w:rsid w:val="009300CB"/>
    <w:rsid w:val="00932076"/>
    <w:rsid w:val="00942462"/>
    <w:rsid w:val="0096364C"/>
    <w:rsid w:val="00966015"/>
    <w:rsid w:val="00987B88"/>
    <w:rsid w:val="009B33B6"/>
    <w:rsid w:val="009E1817"/>
    <w:rsid w:val="009F5E08"/>
    <w:rsid w:val="00A12C58"/>
    <w:rsid w:val="00A2744B"/>
    <w:rsid w:val="00A358FB"/>
    <w:rsid w:val="00A4615B"/>
    <w:rsid w:val="00A551CF"/>
    <w:rsid w:val="00AA60A0"/>
    <w:rsid w:val="00AD78A6"/>
    <w:rsid w:val="00AE73CA"/>
    <w:rsid w:val="00B45591"/>
    <w:rsid w:val="00B60829"/>
    <w:rsid w:val="00B62AB5"/>
    <w:rsid w:val="00B86C1D"/>
    <w:rsid w:val="00BA6A76"/>
    <w:rsid w:val="00BA705B"/>
    <w:rsid w:val="00BB5A67"/>
    <w:rsid w:val="00BE5B97"/>
    <w:rsid w:val="00C12E4A"/>
    <w:rsid w:val="00C42339"/>
    <w:rsid w:val="00C4723D"/>
    <w:rsid w:val="00C6070E"/>
    <w:rsid w:val="00C62CE1"/>
    <w:rsid w:val="00C8598D"/>
    <w:rsid w:val="00C948A9"/>
    <w:rsid w:val="00CA4523"/>
    <w:rsid w:val="00CB25BC"/>
    <w:rsid w:val="00CC2A45"/>
    <w:rsid w:val="00CE02C3"/>
    <w:rsid w:val="00CE3640"/>
    <w:rsid w:val="00CF76E4"/>
    <w:rsid w:val="00D00250"/>
    <w:rsid w:val="00D03B93"/>
    <w:rsid w:val="00D05B9C"/>
    <w:rsid w:val="00D123F7"/>
    <w:rsid w:val="00D46B98"/>
    <w:rsid w:val="00D553AB"/>
    <w:rsid w:val="00D61A8F"/>
    <w:rsid w:val="00DB71D9"/>
    <w:rsid w:val="00DC4DF9"/>
    <w:rsid w:val="00DC5A2F"/>
    <w:rsid w:val="00DD5204"/>
    <w:rsid w:val="00DE0C0D"/>
    <w:rsid w:val="00E00AA1"/>
    <w:rsid w:val="00E10D86"/>
    <w:rsid w:val="00E227A8"/>
    <w:rsid w:val="00E3342B"/>
    <w:rsid w:val="00E400A6"/>
    <w:rsid w:val="00E55E8F"/>
    <w:rsid w:val="00E71901"/>
    <w:rsid w:val="00E730AE"/>
    <w:rsid w:val="00E73E76"/>
    <w:rsid w:val="00E77AF3"/>
    <w:rsid w:val="00EA3B37"/>
    <w:rsid w:val="00ED20FA"/>
    <w:rsid w:val="00EF47B1"/>
    <w:rsid w:val="00EF4AFE"/>
    <w:rsid w:val="00F044D7"/>
    <w:rsid w:val="00F112A0"/>
    <w:rsid w:val="00F138D0"/>
    <w:rsid w:val="00F170C9"/>
    <w:rsid w:val="00F472E5"/>
    <w:rsid w:val="00F51FEF"/>
    <w:rsid w:val="00F52AA0"/>
    <w:rsid w:val="00F57059"/>
    <w:rsid w:val="00FA113C"/>
    <w:rsid w:val="00FA6FA0"/>
    <w:rsid w:val="00FC14C7"/>
    <w:rsid w:val="00FD7F1E"/>
    <w:rsid w:val="00FF3340"/>
    <w:rsid w:val="00FF3ECB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2058F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2205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3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5869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648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886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2691">
          <w:marLeft w:val="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2659">
          <w:marLeft w:val="0"/>
          <w:marRight w:val="0"/>
          <w:marTop w:val="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5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5" ma:contentTypeDescription="Crie um novo documento." ma:contentTypeScope="" ma:versionID="4e46b09e2e6b67f5a202482358a70266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f0301d2f9233e70a9e2515efbb27929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AC4A7693-BAC2-4B3A-A8D3-413DFD629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Gabriel Ajala</cp:lastModifiedBy>
  <cp:revision>2</cp:revision>
  <cp:lastPrinted>2006-08-31T06:40:00Z</cp:lastPrinted>
  <dcterms:created xsi:type="dcterms:W3CDTF">2024-10-18T18:49:00Z</dcterms:created>
  <dcterms:modified xsi:type="dcterms:W3CDTF">2024-10-18T18:49:00Z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